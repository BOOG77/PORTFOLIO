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011ED" w14:textId="77777777" w:rsidR="576062CF" w:rsidRDefault="576062CF" w:rsidP="00FD478C"/>
    <w:p w14:paraId="1F0C7FDA" w14:textId="77777777" w:rsidR="576062CF" w:rsidRDefault="576062CF" w:rsidP="00FD478C"/>
    <w:p w14:paraId="3D917E00" w14:textId="77777777" w:rsidR="576062CF" w:rsidRDefault="576062CF" w:rsidP="00FD478C"/>
    <w:p w14:paraId="119B9B7F" w14:textId="77777777" w:rsidR="576062CF" w:rsidRDefault="576062CF" w:rsidP="00FD478C"/>
    <w:p w14:paraId="19A91448" w14:textId="7FB904B9" w:rsidR="576062CF" w:rsidRPr="00EF1EE9" w:rsidRDefault="00EF1EE9" w:rsidP="00FD478C">
      <w:pPr>
        <w:pStyle w:val="Title"/>
        <w:rPr>
          <w:sz w:val="36"/>
          <w:szCs w:val="36"/>
        </w:rPr>
      </w:pPr>
      <w:r w:rsidRPr="00EF1EE9">
        <w:rPr>
          <w:sz w:val="36"/>
          <w:szCs w:val="36"/>
        </w:rPr>
        <w:t>Personal Profile</w:t>
      </w:r>
    </w:p>
    <w:p w14:paraId="067BCA07" w14:textId="709E6DCB" w:rsidR="576062CF" w:rsidRDefault="00FD478C" w:rsidP="00FD478C">
      <w:pPr>
        <w:pStyle w:val="Subtitle"/>
      </w:pPr>
      <w:r w:rsidRPr="00FD478C">
        <w:t xml:space="preserve"> </w:t>
      </w:r>
    </w:p>
    <w:p w14:paraId="5602270A" w14:textId="79EB5F46" w:rsidR="00FD478C" w:rsidRDefault="00EF1EE9" w:rsidP="00FD478C">
      <w:pPr>
        <w:pStyle w:val="Subtitle"/>
      </w:pPr>
      <w:r>
        <w:t>Dawson Brown</w:t>
      </w:r>
    </w:p>
    <w:p w14:paraId="2BA082D3" w14:textId="6BDD65AB" w:rsidR="00FD478C" w:rsidRDefault="00EF1EE9" w:rsidP="00FD478C">
      <w:pPr>
        <w:pStyle w:val="Subtitle"/>
      </w:pPr>
      <w:r>
        <w:t>NSCC</w:t>
      </w:r>
    </w:p>
    <w:p w14:paraId="47C7AA79" w14:textId="7FDCE7A4" w:rsidR="00FD478C" w:rsidRDefault="00EF1EE9" w:rsidP="00FD478C">
      <w:pPr>
        <w:pStyle w:val="Subtitle"/>
      </w:pPr>
      <w:r>
        <w:t>ICOM 2701 Professional Practice for IT</w:t>
      </w:r>
      <w:r w:rsidR="00FD478C" w:rsidRPr="00FD478C">
        <w:t xml:space="preserve"> </w:t>
      </w:r>
    </w:p>
    <w:p w14:paraId="51E3CB48" w14:textId="77777777" w:rsidR="576062CF" w:rsidRDefault="576062CF" w:rsidP="00DF3215"/>
    <w:p w14:paraId="2AFA7581" w14:textId="77777777" w:rsidR="717E282B" w:rsidRDefault="717E282B" w:rsidP="00DF3215"/>
    <w:p w14:paraId="657AA25D" w14:textId="77777777" w:rsidR="717E282B" w:rsidRDefault="717E282B" w:rsidP="00DF3215"/>
    <w:p w14:paraId="2CB3B515" w14:textId="77777777" w:rsidR="717E282B" w:rsidRDefault="717E282B" w:rsidP="00DF3215"/>
    <w:p w14:paraId="0536C4AB" w14:textId="77777777" w:rsidR="717E282B" w:rsidRDefault="717E282B" w:rsidP="00DF3215"/>
    <w:p w14:paraId="21238607" w14:textId="77777777" w:rsidR="709762D6" w:rsidRDefault="709762D6" w:rsidP="00DF3215"/>
    <w:p w14:paraId="6AD96CF8" w14:textId="77777777" w:rsidR="709762D6" w:rsidRDefault="709762D6" w:rsidP="00DF3215"/>
    <w:p w14:paraId="3236494D" w14:textId="77777777" w:rsidR="717E282B" w:rsidRDefault="717E282B" w:rsidP="00DF3215"/>
    <w:p w14:paraId="67A6D554" w14:textId="77777777" w:rsidR="5643BF48" w:rsidRDefault="5643BF48" w:rsidP="00DF3215"/>
    <w:p w14:paraId="0652E6DD" w14:textId="77777777" w:rsidR="733B038C" w:rsidRDefault="733B038C" w:rsidP="00DF3215"/>
    <w:p w14:paraId="356F5C9D" w14:textId="77777777" w:rsidR="717E282B" w:rsidRDefault="717E282B" w:rsidP="00DF3215"/>
    <w:p w14:paraId="6B5E49E4" w14:textId="1CCF418A" w:rsidR="576062CF" w:rsidRDefault="576062CF" w:rsidP="00EF1EE9">
      <w:pPr>
        <w:spacing w:line="360" w:lineRule="auto"/>
        <w:ind w:firstLine="0"/>
      </w:pPr>
      <w:r>
        <w:br w:type="page"/>
      </w:r>
      <w:r w:rsidR="00EF1EE9">
        <w:lastRenderedPageBreak/>
        <w:t xml:space="preserve">I’m Dawson Brown, I was born in Kentville, Nova Scotia. I lived in Wolfville </w:t>
      </w:r>
      <w:proofErr w:type="gramStart"/>
      <w:r w:rsidR="00EF1EE9">
        <w:t>while</w:t>
      </w:r>
      <w:proofErr w:type="gramEnd"/>
      <w:r w:rsidR="00EF1EE9">
        <w:t xml:space="preserve"> I was very young, a few years after I moved to Kitchener, Ontario. I’ve moved back and forth between Ontario and Nova Scotia a handful of times, half my family lives in Ontario. Grades 1-6 I was in Ontario, moving between Kitchener and London. At the start of grade 6 I moved back to Nova </w:t>
      </w:r>
      <w:proofErr w:type="gramStart"/>
      <w:r w:rsidR="00EF1EE9">
        <w:t>Scotia,</w:t>
      </w:r>
      <w:proofErr w:type="gramEnd"/>
      <w:r w:rsidR="00EF1EE9">
        <w:t xml:space="preserve"> I went to Elizabeth Sutherland School in Spryfield until the end of grade 9 where I moved back to Ontario for a year. I </w:t>
      </w:r>
      <w:r w:rsidR="004832AF">
        <w:t>returned</w:t>
      </w:r>
      <w:r w:rsidR="00EF1EE9">
        <w:t xml:space="preserve"> to the valley after that year and finished my high school at Horton High School</w:t>
      </w:r>
      <w:r w:rsidR="004832AF">
        <w:t>,</w:t>
      </w:r>
      <w:r w:rsidR="00EF1EE9">
        <w:t xml:space="preserve"> I’m a Nova Scotia and Ontario hybrid but Nova Scotia is my home</w:t>
      </w:r>
      <w:r w:rsidR="004832AF">
        <w:t xml:space="preserve">. I love to play video games, I’m interested in all </w:t>
      </w:r>
      <w:proofErr w:type="gramStart"/>
      <w:r w:rsidR="004832AF">
        <w:t>things</w:t>
      </w:r>
      <w:proofErr w:type="gramEnd"/>
      <w:r w:rsidR="004832AF">
        <w:t xml:space="preserve"> tech, and I’m an avid hockey and basketball fan. </w:t>
      </w:r>
    </w:p>
    <w:p w14:paraId="3813B32F" w14:textId="77777777" w:rsidR="004832AF" w:rsidRDefault="004832AF" w:rsidP="00EF1EE9">
      <w:pPr>
        <w:spacing w:line="360" w:lineRule="auto"/>
        <w:ind w:firstLine="0"/>
      </w:pPr>
    </w:p>
    <w:p w14:paraId="00F22EF3" w14:textId="42715C9E" w:rsidR="004832AF" w:rsidRDefault="004832AF" w:rsidP="00EF1EE9">
      <w:pPr>
        <w:spacing w:line="360" w:lineRule="auto"/>
        <w:ind w:firstLine="0"/>
      </w:pPr>
      <w:r>
        <w:t xml:space="preserve">I’ve chosen this program because my core interest in life has always been computer related. I started as a kid gamer, and it grew into being surrounded by computers my whole life. Computers are what I love, and I genuinely think that this career path is one where I can love working. Some of the benefits are potentially working from home, and generally high pay. But my choice isn’t because of those benefits, it’s because this field is truly </w:t>
      </w:r>
      <w:proofErr w:type="gramStart"/>
      <w:r>
        <w:t>one</w:t>
      </w:r>
      <w:proofErr w:type="gramEnd"/>
      <w:r>
        <w:t xml:space="preserve"> I love to work in.</w:t>
      </w:r>
    </w:p>
    <w:p w14:paraId="611BF64F" w14:textId="77777777" w:rsidR="004832AF" w:rsidRDefault="004832AF" w:rsidP="00EF1EE9">
      <w:pPr>
        <w:spacing w:line="360" w:lineRule="auto"/>
        <w:ind w:firstLine="0"/>
      </w:pPr>
    </w:p>
    <w:p w14:paraId="0BA8EBDA" w14:textId="33D1EB70" w:rsidR="004832AF" w:rsidRPr="00263722" w:rsidRDefault="004832AF" w:rsidP="00EF1EE9">
      <w:pPr>
        <w:spacing w:line="360" w:lineRule="auto"/>
        <w:ind w:firstLine="0"/>
        <w:rPr>
          <w:b/>
          <w:bCs/>
        </w:rPr>
      </w:pPr>
      <w:r>
        <w:t xml:space="preserve">In the future I see myself as a programmer. I’m </w:t>
      </w:r>
      <w:proofErr w:type="gramStart"/>
      <w:r>
        <w:t>fairly open</w:t>
      </w:r>
      <w:proofErr w:type="gramEnd"/>
      <w:r>
        <w:t xml:space="preserve"> to trying different kinds of jobs, but I know that my focus lies in development. Software development, web design, and even game development </w:t>
      </w:r>
      <w:proofErr w:type="gramStart"/>
      <w:r>
        <w:t>are</w:t>
      </w:r>
      <w:proofErr w:type="gramEnd"/>
      <w:r>
        <w:t xml:space="preserve"> very interesting to me. In the future I see myself working in a company in the sports scene, whether it’s real sports or esports. I’ve imagined myself working for companies that do things I like, like Team Liquid </w:t>
      </w:r>
      <w:r w:rsidR="00263722">
        <w:t>(</w:t>
      </w:r>
      <w:hyperlink r:id="rId9" w:history="1">
        <w:r w:rsidR="00263722" w:rsidRPr="001E062A">
          <w:rPr>
            <w:rStyle w:val="Hyperlink"/>
          </w:rPr>
          <w:t>https://careers.teamliquid.com/</w:t>
        </w:r>
      </w:hyperlink>
      <w:r w:rsidR="00263722">
        <w:t xml:space="preserve">) or HLTV </w:t>
      </w:r>
      <w:hyperlink r:id="rId10" w:history="1">
        <w:r w:rsidR="00263722" w:rsidRPr="00263722">
          <w:rPr>
            <w:rStyle w:val="Hyperlink"/>
          </w:rPr>
          <w:t>(</w:t>
        </w:r>
        <w:r w:rsidR="00263722" w:rsidRPr="00263722">
          <w:rPr>
            <w:rStyle w:val="Hyperlink"/>
          </w:rPr>
          <w:t>https://www.hltv.org/</w:t>
        </w:r>
        <w:r w:rsidR="00263722" w:rsidRPr="00263722">
          <w:rPr>
            <w:rStyle w:val="Hyperlink"/>
          </w:rPr>
          <w:t>).</w:t>
        </w:r>
      </w:hyperlink>
    </w:p>
    <w:sectPr w:rsidR="004832AF" w:rsidRPr="0026372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8BAEC" w14:textId="77777777" w:rsidR="004B6E6D" w:rsidRDefault="004B6E6D">
      <w:pPr>
        <w:spacing w:line="240" w:lineRule="auto"/>
      </w:pPr>
      <w:r>
        <w:separator/>
      </w:r>
    </w:p>
  </w:endnote>
  <w:endnote w:type="continuationSeparator" w:id="0">
    <w:p w14:paraId="0C440267" w14:textId="77777777" w:rsidR="004B6E6D" w:rsidRDefault="004B6E6D">
      <w:pPr>
        <w:spacing w:line="240" w:lineRule="auto"/>
      </w:pPr>
      <w:r>
        <w:continuationSeparator/>
      </w:r>
    </w:p>
  </w:endnote>
  <w:endnote w:type="continuationNotice" w:id="1">
    <w:p w14:paraId="76530EDC" w14:textId="77777777" w:rsidR="004B6E6D" w:rsidRDefault="004B6E6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DF506" w14:textId="77777777" w:rsidR="00CA1E31" w:rsidRDefault="00CA1E3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6772D894" w14:textId="77777777" w:rsidTr="733B038C">
      <w:tc>
        <w:tcPr>
          <w:tcW w:w="3120" w:type="dxa"/>
        </w:tcPr>
        <w:p w14:paraId="7CF0F722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4345D401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68E2FF8E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3BEB987B" w14:textId="77777777" w:rsidR="733B038C" w:rsidRDefault="733B038C" w:rsidP="733B038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33B038C" w14:paraId="56218B29" w14:textId="77777777" w:rsidTr="733B038C">
      <w:tc>
        <w:tcPr>
          <w:tcW w:w="3120" w:type="dxa"/>
        </w:tcPr>
        <w:p w14:paraId="0B2DD1CA" w14:textId="77777777" w:rsidR="733B038C" w:rsidRDefault="733B038C" w:rsidP="733B038C">
          <w:pPr>
            <w:pStyle w:val="Header"/>
            <w:ind w:left="-115"/>
          </w:pPr>
        </w:p>
      </w:tc>
      <w:tc>
        <w:tcPr>
          <w:tcW w:w="3120" w:type="dxa"/>
        </w:tcPr>
        <w:p w14:paraId="77D5D931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61FA3073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5FE48680" w14:textId="77777777" w:rsidR="733B038C" w:rsidRDefault="733B038C" w:rsidP="733B03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DB1BA" w14:textId="77777777" w:rsidR="004B6E6D" w:rsidRDefault="004B6E6D">
      <w:pPr>
        <w:spacing w:line="240" w:lineRule="auto"/>
      </w:pPr>
      <w:r>
        <w:separator/>
      </w:r>
    </w:p>
  </w:footnote>
  <w:footnote w:type="continuationSeparator" w:id="0">
    <w:p w14:paraId="649BD5AE" w14:textId="77777777" w:rsidR="004B6E6D" w:rsidRDefault="004B6E6D">
      <w:pPr>
        <w:spacing w:line="240" w:lineRule="auto"/>
      </w:pPr>
      <w:r>
        <w:continuationSeparator/>
      </w:r>
    </w:p>
  </w:footnote>
  <w:footnote w:type="continuationNotice" w:id="1">
    <w:p w14:paraId="37B3BB19" w14:textId="77777777" w:rsidR="004B6E6D" w:rsidRDefault="004B6E6D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2B51" w14:textId="77777777" w:rsidR="00CA1E31" w:rsidRDefault="00CA1E3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904DBE" w14:paraId="2E164C43" w14:textId="77777777" w:rsidTr="008830C9">
      <w:tc>
        <w:tcPr>
          <w:tcW w:w="3120" w:type="dxa"/>
        </w:tcPr>
        <w:p w14:paraId="6B13C013" w14:textId="77777777" w:rsidR="00604652" w:rsidRDefault="00000000" w:rsidP="00604652">
          <w:pPr>
            <w:pStyle w:val="Header"/>
          </w:pPr>
          <w:sdt>
            <w:sdtPr>
              <w:id w:val="-1622601055"/>
              <w:placeholder>
                <w:docPart w:val="919C1C0745A0459AB8E23897385367AF"/>
              </w:placeholder>
              <w:temporary/>
              <w:showingPlcHdr/>
              <w15:appearance w15:val="hidden"/>
            </w:sdtPr>
            <w:sdtContent>
              <w:r w:rsidR="00604652" w:rsidRPr="00FD478C">
                <w:t>RUNNING HEAD TITLE</w:t>
              </w:r>
            </w:sdtContent>
          </w:sdt>
          <w:r w:rsidR="00904DBE">
            <w:t xml:space="preserve"> </w:t>
          </w:r>
          <w:sdt>
            <w:sdtPr>
              <w:id w:val="-82374865"/>
              <w:placeholder>
                <w:docPart w:val="1957EF60E5554D61BC271C5E90A93D6A"/>
              </w:placeholder>
              <w:temporary/>
              <w:showingPlcHdr/>
              <w15:appearance w15:val="hidden"/>
            </w:sdtPr>
            <w:sdtContent>
              <w:r w:rsidR="00604652">
                <w:t>(SHORTENED)</w:t>
              </w:r>
            </w:sdtContent>
          </w:sdt>
        </w:p>
      </w:tc>
      <w:tc>
        <w:tcPr>
          <w:tcW w:w="3120" w:type="dxa"/>
        </w:tcPr>
        <w:p w14:paraId="6FBC871F" w14:textId="77777777" w:rsidR="00904DBE" w:rsidRDefault="00904DBE" w:rsidP="00904DBE">
          <w:pPr>
            <w:pStyle w:val="Header"/>
            <w:jc w:val="center"/>
          </w:pPr>
        </w:p>
      </w:tc>
      <w:tc>
        <w:tcPr>
          <w:tcW w:w="3120" w:type="dxa"/>
        </w:tcPr>
        <w:p w14:paraId="2E989198" w14:textId="77777777" w:rsidR="00904DBE" w:rsidRDefault="00904DBE" w:rsidP="00904DBE">
          <w:pPr>
            <w:pStyle w:val="Header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DA395D">
            <w:rPr>
              <w:noProof/>
            </w:rPr>
            <w:t>2</w:t>
          </w:r>
          <w:r>
            <w:fldChar w:fldCharType="end"/>
          </w:r>
        </w:p>
      </w:tc>
    </w:tr>
  </w:tbl>
  <w:p w14:paraId="28786A3A" w14:textId="77777777" w:rsidR="733B038C" w:rsidRDefault="733B038C" w:rsidP="733B038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600" w:firstRow="0" w:lastRow="0" w:firstColumn="0" w:lastColumn="0" w:noHBand="1" w:noVBand="1"/>
    </w:tblPr>
    <w:tblGrid>
      <w:gridCol w:w="3120"/>
      <w:gridCol w:w="3120"/>
      <w:gridCol w:w="3120"/>
    </w:tblGrid>
    <w:tr w:rsidR="733B038C" w14:paraId="430FB070" w14:textId="77777777" w:rsidTr="00FD478C">
      <w:tc>
        <w:tcPr>
          <w:tcW w:w="3120" w:type="dxa"/>
        </w:tcPr>
        <w:p w14:paraId="7DE78045" w14:textId="77777777" w:rsidR="733B038C" w:rsidRPr="00FD478C" w:rsidRDefault="00000000" w:rsidP="00FD478C">
          <w:pPr>
            <w:pStyle w:val="Header"/>
          </w:pPr>
          <w:sdt>
            <w:sdtPr>
              <w:id w:val="-376635527"/>
              <w:placeholder>
                <w:docPart w:val="D00194C8F9314EA199626CC432A47169"/>
              </w:placeholder>
              <w:temporary/>
              <w:showingPlcHdr/>
              <w15:appearance w15:val="hidden"/>
            </w:sdtPr>
            <w:sdtContent>
              <w:r w:rsidR="00A75901" w:rsidRPr="00FD478C">
                <w:t>RUNNING HEAD TITLE</w:t>
              </w:r>
            </w:sdtContent>
          </w:sdt>
        </w:p>
      </w:tc>
      <w:tc>
        <w:tcPr>
          <w:tcW w:w="3120" w:type="dxa"/>
        </w:tcPr>
        <w:p w14:paraId="3530D4F2" w14:textId="77777777" w:rsidR="733B038C" w:rsidRDefault="733B038C" w:rsidP="733B038C">
          <w:pPr>
            <w:pStyle w:val="Header"/>
            <w:jc w:val="center"/>
          </w:pPr>
        </w:p>
      </w:tc>
      <w:tc>
        <w:tcPr>
          <w:tcW w:w="3120" w:type="dxa"/>
        </w:tcPr>
        <w:p w14:paraId="2D6627C0" w14:textId="77777777" w:rsidR="733B038C" w:rsidRDefault="733B038C" w:rsidP="733B038C">
          <w:pPr>
            <w:pStyle w:val="Header"/>
            <w:ind w:right="-115"/>
            <w:jc w:val="right"/>
          </w:pPr>
        </w:p>
      </w:tc>
    </w:tr>
  </w:tbl>
  <w:p w14:paraId="4BF0A1A9" w14:textId="77777777" w:rsidR="733B038C" w:rsidRDefault="733B038C" w:rsidP="733B038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EE9"/>
    <w:rsid w:val="00263722"/>
    <w:rsid w:val="002C3BE4"/>
    <w:rsid w:val="002F7E04"/>
    <w:rsid w:val="00371BD9"/>
    <w:rsid w:val="0042207D"/>
    <w:rsid w:val="004832AF"/>
    <w:rsid w:val="004B6E6D"/>
    <w:rsid w:val="004C683E"/>
    <w:rsid w:val="00500997"/>
    <w:rsid w:val="00530EF3"/>
    <w:rsid w:val="005936DA"/>
    <w:rsid w:val="00604652"/>
    <w:rsid w:val="006C101C"/>
    <w:rsid w:val="006F4709"/>
    <w:rsid w:val="00702B81"/>
    <w:rsid w:val="00727711"/>
    <w:rsid w:val="0074264E"/>
    <w:rsid w:val="00796468"/>
    <w:rsid w:val="007D4A2B"/>
    <w:rsid w:val="007E2D6A"/>
    <w:rsid w:val="008078FA"/>
    <w:rsid w:val="00823731"/>
    <w:rsid w:val="00904DBE"/>
    <w:rsid w:val="00A75901"/>
    <w:rsid w:val="00B5233A"/>
    <w:rsid w:val="00BA6612"/>
    <w:rsid w:val="00BA6F1B"/>
    <w:rsid w:val="00C26C30"/>
    <w:rsid w:val="00CA1E31"/>
    <w:rsid w:val="00CD7F50"/>
    <w:rsid w:val="00D9726C"/>
    <w:rsid w:val="00DA395D"/>
    <w:rsid w:val="00DF1ADF"/>
    <w:rsid w:val="00DF3215"/>
    <w:rsid w:val="00E078FD"/>
    <w:rsid w:val="00E23707"/>
    <w:rsid w:val="00E879E7"/>
    <w:rsid w:val="00EF1EE9"/>
    <w:rsid w:val="00F43ACD"/>
    <w:rsid w:val="00F941E8"/>
    <w:rsid w:val="00FA4C9E"/>
    <w:rsid w:val="00FD478C"/>
    <w:rsid w:val="00FF1E90"/>
    <w:rsid w:val="02B84D5B"/>
    <w:rsid w:val="0D043988"/>
    <w:rsid w:val="0F5677D9"/>
    <w:rsid w:val="211A0CBD"/>
    <w:rsid w:val="26E400E3"/>
    <w:rsid w:val="2A8439C5"/>
    <w:rsid w:val="31C3BEDA"/>
    <w:rsid w:val="3A62D598"/>
    <w:rsid w:val="4B67EC07"/>
    <w:rsid w:val="5643BF48"/>
    <w:rsid w:val="576062CF"/>
    <w:rsid w:val="5E87343A"/>
    <w:rsid w:val="6E98F034"/>
    <w:rsid w:val="709762D6"/>
    <w:rsid w:val="717E282B"/>
    <w:rsid w:val="72E609EB"/>
    <w:rsid w:val="733B038C"/>
    <w:rsid w:val="74440036"/>
    <w:rsid w:val="7F8F13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7807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A2B"/>
    <w:pPr>
      <w:spacing w:after="0" w:line="480" w:lineRule="auto"/>
      <w:ind w:firstLine="7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D4A2B"/>
    <w:pPr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4A2B"/>
    <w:pPr>
      <w:ind w:firstLine="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4A2B"/>
    <w:pPr>
      <w:ind w:firstLine="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D4A2B"/>
    <w:pPr>
      <w:ind w:firstLine="0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A2B"/>
    <w:pPr>
      <w:ind w:firstLine="0"/>
      <w:outlineLvl w:val="4"/>
    </w:pPr>
    <w:rPr>
      <w:b/>
      <w:bCs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A2B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erChar">
    <w:name w:val="Header Char"/>
    <w:basedOn w:val="DefaultParagraphFont"/>
    <w:link w:val="Header"/>
    <w:uiPriority w:val="99"/>
    <w:rsid w:val="007D4A2B"/>
  </w:style>
  <w:style w:type="paragraph" w:styleId="Header">
    <w:name w:val="header"/>
    <w:basedOn w:val="Normal"/>
    <w:link w:val="Head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customStyle="1" w:styleId="FooterChar">
    <w:name w:val="Footer Char"/>
    <w:basedOn w:val="DefaultParagraphFont"/>
    <w:link w:val="Footer"/>
    <w:uiPriority w:val="99"/>
    <w:rsid w:val="007D4A2B"/>
  </w:style>
  <w:style w:type="paragraph" w:styleId="Footer">
    <w:name w:val="footer"/>
    <w:basedOn w:val="Normal"/>
    <w:link w:val="FooterChar"/>
    <w:uiPriority w:val="99"/>
    <w:unhideWhenUsed/>
    <w:rsid w:val="007D4A2B"/>
    <w:pPr>
      <w:tabs>
        <w:tab w:val="center" w:pos="4680"/>
        <w:tab w:val="right" w:pos="9360"/>
      </w:tabs>
      <w:spacing w:line="240" w:lineRule="auto"/>
      <w:ind w:firstLine="0"/>
    </w:pPr>
  </w:style>
  <w:style w:type="character" w:styleId="CommentReference">
    <w:name w:val="annotation reference"/>
    <w:basedOn w:val="DefaultParagraphFont"/>
    <w:uiPriority w:val="99"/>
    <w:semiHidden/>
    <w:unhideWhenUsed/>
    <w:rsid w:val="00CD7F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D7F5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D7F5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D7F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D7F50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C3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C30"/>
    <w:rPr>
      <w:rFonts w:ascii="Segoe UI" w:hAnsi="Segoe UI" w:cs="Segoe UI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530EF3"/>
    <w:pPr>
      <w:ind w:firstLine="0"/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530EF3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FD478C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EF3"/>
    <w:pPr>
      <w:ind w:firstLine="0"/>
      <w:jc w:val="center"/>
    </w:pPr>
  </w:style>
  <w:style w:type="character" w:customStyle="1" w:styleId="SubtitleChar">
    <w:name w:val="Subtitle Char"/>
    <w:basedOn w:val="DefaultParagraphFont"/>
    <w:link w:val="Subtitle"/>
    <w:uiPriority w:val="11"/>
    <w:rsid w:val="00530EF3"/>
  </w:style>
  <w:style w:type="paragraph" w:customStyle="1" w:styleId="SectionTitle">
    <w:name w:val="Section Title"/>
    <w:basedOn w:val="Normal"/>
    <w:next w:val="Normal"/>
    <w:uiPriority w:val="12"/>
    <w:qFormat/>
    <w:rsid w:val="00530EF3"/>
    <w:pPr>
      <w:ind w:firstLine="0"/>
      <w:jc w:val="center"/>
    </w:pPr>
    <w:rPr>
      <w:b/>
      <w:bCs/>
    </w:rPr>
  </w:style>
  <w:style w:type="character" w:styleId="Strong">
    <w:name w:val="Strong"/>
    <w:basedOn w:val="DefaultParagraphFont"/>
    <w:uiPriority w:val="22"/>
    <w:qFormat/>
    <w:rsid w:val="0050099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D4A2B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7D4A2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7D4A2B"/>
    <w:rPr>
      <w:b/>
      <w:bCs/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7D4A2B"/>
    <w:rPr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7D4A2B"/>
    <w:rPr>
      <w:b/>
      <w:bCs/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2C3BE4"/>
    <w:pPr>
      <w:ind w:left="720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2C3BE4"/>
    <w:rPr>
      <w:iCs/>
    </w:rPr>
  </w:style>
  <w:style w:type="paragraph" w:customStyle="1" w:styleId="References">
    <w:name w:val="References"/>
    <w:basedOn w:val="Normal"/>
    <w:uiPriority w:val="29"/>
    <w:qFormat/>
    <w:rsid w:val="007D4A2B"/>
    <w:pPr>
      <w:ind w:left="720" w:hanging="720"/>
    </w:pPr>
  </w:style>
  <w:style w:type="paragraph" w:styleId="Caption">
    <w:name w:val="caption"/>
    <w:basedOn w:val="Normal"/>
    <w:next w:val="Normal"/>
    <w:uiPriority w:val="35"/>
    <w:qFormat/>
    <w:rsid w:val="00530EF3"/>
    <w:pPr>
      <w:ind w:firstLine="0"/>
    </w:pPr>
    <w:rPr>
      <w:i/>
      <w:iCs/>
      <w:szCs w:val="18"/>
    </w:rPr>
  </w:style>
  <w:style w:type="paragraph" w:customStyle="1" w:styleId="TableHeading">
    <w:name w:val="Table Heading"/>
    <w:basedOn w:val="Normal"/>
    <w:uiPriority w:val="10"/>
    <w:qFormat/>
    <w:rsid w:val="00B5233A"/>
    <w:pPr>
      <w:jc w:val="center"/>
    </w:pPr>
    <w:rPr>
      <w:b/>
      <w:bCs/>
    </w:rPr>
  </w:style>
  <w:style w:type="paragraph" w:customStyle="1" w:styleId="NoIndent">
    <w:name w:val="No Indent"/>
    <w:basedOn w:val="Normal"/>
    <w:qFormat/>
    <w:rsid w:val="007D4A2B"/>
    <w:pPr>
      <w:ind w:firstLine="0"/>
    </w:pPr>
  </w:style>
  <w:style w:type="paragraph" w:customStyle="1" w:styleId="CaptionCallout">
    <w:name w:val="Caption Callout"/>
    <w:basedOn w:val="Normal"/>
    <w:qFormat/>
    <w:rsid w:val="00530EF3"/>
    <w:pPr>
      <w:ind w:firstLine="0"/>
    </w:pPr>
    <w:rPr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A2B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UnresolvedMention">
    <w:name w:val="Unresolved Mention"/>
    <w:basedOn w:val="DefaultParagraphFont"/>
    <w:uiPriority w:val="99"/>
    <w:semiHidden/>
    <w:unhideWhenUsed/>
    <w:rsid w:val="002637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https://www.hltv.org/" TargetMode="External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hyperlink" Target="https://careers.teamliquid.com/" TargetMode="Externa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Users\dawso\AppData\Local\Microsoft\Office\16.0\DTS\en-CA%7bEE8DFE4A-1ABB-440F-9E06-D20E04F8FCD2%7d\%7b78229451-0D26-4AD9-AEAA-29A527874B5B%7dtf03982351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19C1C0745A0459AB8E23897385367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5877AFC-E72C-4A34-A0C9-DAAACF207358}"/>
      </w:docPartPr>
      <w:docPartBody>
        <w:p w:rsidR="00000000" w:rsidRDefault="00000000">
          <w:pPr>
            <w:pStyle w:val="919C1C0745A0459AB8E23897385367AF"/>
          </w:pPr>
          <w:r>
            <w:t>456</w:t>
          </w:r>
        </w:p>
      </w:docPartBody>
    </w:docPart>
    <w:docPart>
      <w:docPartPr>
        <w:name w:val="1957EF60E5554D61BC271C5E90A93D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5E3DF6-65E8-48A1-A330-F0850DBF0A06}"/>
      </w:docPartPr>
      <w:docPartBody>
        <w:p w:rsidR="00000000" w:rsidRDefault="00000000">
          <w:pPr>
            <w:pStyle w:val="1957EF60E5554D61BC271C5E90A93D6A"/>
          </w:pPr>
          <w:r w:rsidRPr="576062CF">
            <w:t>Row Head</w:t>
          </w:r>
        </w:p>
      </w:docPartBody>
    </w:docPart>
    <w:docPart>
      <w:docPartPr>
        <w:name w:val="D00194C8F9314EA199626CC432A471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96BF9E-3FA1-4F3B-80EB-13E07439643B}"/>
      </w:docPartPr>
      <w:docPartBody>
        <w:p w:rsidR="00000000" w:rsidRDefault="00000000">
          <w:pPr>
            <w:pStyle w:val="D00194C8F9314EA199626CC432A47169"/>
          </w:pPr>
          <w:r>
            <w:t>789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3E7"/>
    <w:rsid w:val="000E03E7"/>
    <w:rsid w:val="00BA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en-C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after="0" w:line="480" w:lineRule="auto"/>
      <w:jc w:val="center"/>
      <w:outlineLvl w:val="0"/>
    </w:pPr>
    <w:rPr>
      <w:rFonts w:eastAsiaTheme="minorHAnsi"/>
      <w:b/>
      <w:bCs/>
      <w:kern w:val="0"/>
      <w:sz w:val="22"/>
      <w:szCs w:val="22"/>
      <w:lang w:val="en-US" w:eastAsia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spacing w:after="0" w:line="480" w:lineRule="auto"/>
      <w:outlineLvl w:val="2"/>
    </w:pPr>
    <w:rPr>
      <w:rFonts w:eastAsiaTheme="minorHAnsi"/>
      <w:b/>
      <w:bCs/>
      <w:i/>
      <w:iCs/>
      <w:kern w:val="0"/>
      <w:sz w:val="22"/>
      <w:szCs w:val="22"/>
      <w:lang w:val="en-US" w:eastAsia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spacing w:after="0" w:line="480" w:lineRule="auto"/>
      <w:outlineLvl w:val="3"/>
    </w:pPr>
    <w:rPr>
      <w:rFonts w:eastAsiaTheme="minorHAnsi"/>
      <w:b/>
      <w:bCs/>
      <w:kern w:val="0"/>
      <w:sz w:val="22"/>
      <w:szCs w:val="22"/>
      <w:lang w:val="en-US" w:eastAsia="en-US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spacing w:after="0" w:line="480" w:lineRule="auto"/>
      <w:outlineLvl w:val="4"/>
    </w:pPr>
    <w:rPr>
      <w:rFonts w:eastAsiaTheme="minorHAnsi"/>
      <w:b/>
      <w:bCs/>
      <w:i/>
      <w:iCs/>
      <w:kern w:val="0"/>
      <w:sz w:val="22"/>
      <w:szCs w:val="22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2DD8A90908E48E3BB2875CBAF0578D4">
    <w:name w:val="E2DD8A90908E48E3BB2875CBAF0578D4"/>
  </w:style>
  <w:style w:type="paragraph" w:customStyle="1" w:styleId="3ABDE75C525240809FF1241905BB1EA1">
    <w:name w:val="3ABDE75C525240809FF1241905BB1EA1"/>
  </w:style>
  <w:style w:type="paragraph" w:customStyle="1" w:styleId="C37944CB16C348B9B77FBB284D53DE9D">
    <w:name w:val="C37944CB16C348B9B77FBB284D53DE9D"/>
  </w:style>
  <w:style w:type="paragraph" w:customStyle="1" w:styleId="039BAFDD02464446863B6D57512CE392">
    <w:name w:val="039BAFDD02464446863B6D57512CE392"/>
  </w:style>
  <w:style w:type="paragraph" w:customStyle="1" w:styleId="B281CEE60A3B445BA444B97C31B43C17">
    <w:name w:val="B281CEE60A3B445BA444B97C31B43C17"/>
  </w:style>
  <w:style w:type="paragraph" w:customStyle="1" w:styleId="FCB385FA04E64CE2B203834ED959048D">
    <w:name w:val="FCB385FA04E64CE2B203834ED959048D"/>
  </w:style>
  <w:style w:type="paragraph" w:customStyle="1" w:styleId="89663339A8DF459E98982BD0016E0314">
    <w:name w:val="89663339A8DF459E98982BD0016E0314"/>
  </w:style>
  <w:style w:type="paragraph" w:customStyle="1" w:styleId="52453DD62E244CE58880B1B51674A6AD">
    <w:name w:val="52453DD62E244CE58880B1B51674A6AD"/>
  </w:style>
  <w:style w:type="paragraph" w:customStyle="1" w:styleId="7CFD56A55975436D9698149BF5A5EE15">
    <w:name w:val="7CFD56A55975436D9698149BF5A5EE15"/>
  </w:style>
  <w:style w:type="paragraph" w:customStyle="1" w:styleId="020AC31A66A54637822684849B74C525">
    <w:name w:val="020AC31A66A54637822684849B74C525"/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95200E4187BA4BA7B06AF06885941334">
    <w:name w:val="95200E4187BA4BA7B06AF06885941334"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customStyle="1" w:styleId="285E67573FBF454D83D1AD3A71B38879">
    <w:name w:val="285E67573FBF454D83D1AD3A71B38879"/>
  </w:style>
  <w:style w:type="paragraph" w:customStyle="1" w:styleId="87ACEEE052114B64BB3CCCC9EEAA81DE">
    <w:name w:val="87ACEEE052114B64BB3CCCC9EEAA81DE"/>
  </w:style>
  <w:style w:type="paragraph" w:customStyle="1" w:styleId="836B1CAAD7D84208AFE1880B82863AD5">
    <w:name w:val="836B1CAAD7D84208AFE1880B82863AD5"/>
  </w:style>
  <w:style w:type="paragraph" w:customStyle="1" w:styleId="FDB156DB36D746AE9E56E89187A737C7">
    <w:name w:val="FDB156DB36D746AE9E56E89187A737C7"/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HAnsi"/>
      <w:b/>
      <w:bCs/>
      <w:kern w:val="0"/>
      <w:sz w:val="22"/>
      <w:szCs w:val="22"/>
      <w:lang w:val="en-US" w:eastAsia="en-US"/>
      <w14:ligatures w14:val="none"/>
    </w:rPr>
  </w:style>
  <w:style w:type="paragraph" w:customStyle="1" w:styleId="4630904D76554646BB7F5BEFE4CE7D6E">
    <w:name w:val="4630904D76554646BB7F5BEFE4CE7D6E"/>
  </w:style>
  <w:style w:type="paragraph" w:customStyle="1" w:styleId="4C2636589038497FBBE76E243CF84351">
    <w:name w:val="4C2636589038497FBBE76E243CF84351"/>
  </w:style>
  <w:style w:type="paragraph" w:customStyle="1" w:styleId="0736191385A24F60A28C858042C2D2E4">
    <w:name w:val="0736191385A24F60A28C858042C2D2E4"/>
  </w:style>
  <w:style w:type="paragraph" w:customStyle="1" w:styleId="3A4F710BE441470AADEE461B9B669600">
    <w:name w:val="3A4F710BE441470AADEE461B9B669600"/>
  </w:style>
  <w:style w:type="character" w:customStyle="1" w:styleId="Heading3Char">
    <w:name w:val="Heading 3 Char"/>
    <w:basedOn w:val="DefaultParagraphFont"/>
    <w:link w:val="Heading3"/>
    <w:uiPriority w:val="9"/>
    <w:rPr>
      <w:rFonts w:eastAsiaTheme="minorHAnsi"/>
      <w:b/>
      <w:bCs/>
      <w:i/>
      <w:iCs/>
      <w:kern w:val="0"/>
      <w:sz w:val="22"/>
      <w:szCs w:val="22"/>
      <w:lang w:val="en-US" w:eastAsia="en-US"/>
      <w14:ligatures w14:val="none"/>
    </w:rPr>
  </w:style>
  <w:style w:type="paragraph" w:customStyle="1" w:styleId="D847530495504E74881AD1ADD3ED8C2F">
    <w:name w:val="D847530495504E74881AD1ADD3ED8C2F"/>
  </w:style>
  <w:style w:type="paragraph" w:customStyle="1" w:styleId="405BBC95D3694413AFC2CD9D58B06532">
    <w:name w:val="405BBC95D3694413AFC2CD9D58B06532"/>
  </w:style>
  <w:style w:type="character" w:customStyle="1" w:styleId="Heading4Char">
    <w:name w:val="Heading 4 Char"/>
    <w:basedOn w:val="DefaultParagraphFont"/>
    <w:link w:val="Heading4"/>
    <w:uiPriority w:val="9"/>
    <w:rPr>
      <w:rFonts w:eastAsiaTheme="minorHAnsi"/>
      <w:b/>
      <w:bCs/>
      <w:kern w:val="0"/>
      <w:sz w:val="22"/>
      <w:szCs w:val="22"/>
      <w:lang w:val="en-US" w:eastAsia="en-US"/>
      <w14:ligatures w14:val="none"/>
    </w:rPr>
  </w:style>
  <w:style w:type="paragraph" w:customStyle="1" w:styleId="F0A02A03DD3D4CF89A3465DFE6A74184">
    <w:name w:val="F0A02A03DD3D4CF89A3465DFE6A74184"/>
  </w:style>
  <w:style w:type="paragraph" w:customStyle="1" w:styleId="D3CDE6F88C6E4DB387AD99923BBB82CE">
    <w:name w:val="D3CDE6F88C6E4DB387AD99923BBB82CE"/>
  </w:style>
  <w:style w:type="paragraph" w:customStyle="1" w:styleId="305F3750BC004AF8863CFFB3D9FF8096">
    <w:name w:val="305F3750BC004AF8863CFFB3D9FF8096"/>
  </w:style>
  <w:style w:type="paragraph" w:customStyle="1" w:styleId="886090C5C46142F196001459BBD5E71A">
    <w:name w:val="886090C5C46142F196001459BBD5E71A"/>
  </w:style>
  <w:style w:type="character" w:customStyle="1" w:styleId="Heading5Char">
    <w:name w:val="Heading 5 Char"/>
    <w:basedOn w:val="DefaultParagraphFont"/>
    <w:link w:val="Heading5"/>
    <w:uiPriority w:val="9"/>
    <w:rPr>
      <w:rFonts w:eastAsiaTheme="minorHAnsi"/>
      <w:b/>
      <w:bCs/>
      <w:i/>
      <w:iCs/>
      <w:kern w:val="0"/>
      <w:sz w:val="22"/>
      <w:szCs w:val="22"/>
      <w:lang w:val="en-US" w:eastAsia="en-US"/>
      <w14:ligatures w14:val="none"/>
    </w:rPr>
  </w:style>
  <w:style w:type="paragraph" w:customStyle="1" w:styleId="BB4435631CCC46BFB7F5EC297FB26C9C">
    <w:name w:val="BB4435631CCC46BFB7F5EC297FB26C9C"/>
  </w:style>
  <w:style w:type="paragraph" w:customStyle="1" w:styleId="03D6F35B169F431A8618C5F308F97E92">
    <w:name w:val="03D6F35B169F431A8618C5F308F97E92"/>
  </w:style>
  <w:style w:type="paragraph" w:customStyle="1" w:styleId="8372450390D0464ABC5811299B81D81A">
    <w:name w:val="8372450390D0464ABC5811299B81D81A"/>
  </w:style>
  <w:style w:type="paragraph" w:customStyle="1" w:styleId="AA5E1495004F4712AB57ED6E680A8B56">
    <w:name w:val="AA5E1495004F4712AB57ED6E680A8B56"/>
  </w:style>
  <w:style w:type="paragraph" w:customStyle="1" w:styleId="45DD796EC39048D0AA1E9844E7AAA638">
    <w:name w:val="45DD796EC39048D0AA1E9844E7AAA638"/>
  </w:style>
  <w:style w:type="paragraph" w:customStyle="1" w:styleId="2CDF10B94D3D4141A07FE31414485D06">
    <w:name w:val="2CDF10B94D3D4141A07FE31414485D06"/>
  </w:style>
  <w:style w:type="paragraph" w:customStyle="1" w:styleId="A1F62D85516745B8B7094FAE5E5E8013">
    <w:name w:val="A1F62D85516745B8B7094FAE5E5E8013"/>
  </w:style>
  <w:style w:type="paragraph" w:customStyle="1" w:styleId="264C9EE2CBC64138A0A469216F3294D7">
    <w:name w:val="264C9EE2CBC64138A0A469216F3294D7"/>
  </w:style>
  <w:style w:type="paragraph" w:customStyle="1" w:styleId="E030429A8D0D43CC95AD2613AA4568AC">
    <w:name w:val="E030429A8D0D43CC95AD2613AA4568AC"/>
  </w:style>
  <w:style w:type="paragraph" w:customStyle="1" w:styleId="2532223D17CE406DAD6730DEE27DEDEE">
    <w:name w:val="2532223D17CE406DAD6730DEE27DEDEE"/>
  </w:style>
  <w:style w:type="paragraph" w:customStyle="1" w:styleId="4F2CA8025C9345F2973D61738BF32CF6">
    <w:name w:val="4F2CA8025C9345F2973D61738BF32CF6"/>
  </w:style>
  <w:style w:type="paragraph" w:customStyle="1" w:styleId="B23C99841770451CA3489799FFD90AFA">
    <w:name w:val="B23C99841770451CA3489799FFD90AFA"/>
  </w:style>
  <w:style w:type="paragraph" w:customStyle="1" w:styleId="D2186282F8464AB48D605A37E8F8B7CE">
    <w:name w:val="D2186282F8464AB48D605A37E8F8B7CE"/>
  </w:style>
  <w:style w:type="paragraph" w:customStyle="1" w:styleId="CEBF745E9E7249AE800BB1B59FC0F895">
    <w:name w:val="CEBF745E9E7249AE800BB1B59FC0F895"/>
  </w:style>
  <w:style w:type="paragraph" w:customStyle="1" w:styleId="7133B703EDC14E58964D3229F040AA1B">
    <w:name w:val="7133B703EDC14E58964D3229F040AA1B"/>
  </w:style>
  <w:style w:type="paragraph" w:customStyle="1" w:styleId="7E47D5F7484C423BBC8002F423CEED67">
    <w:name w:val="7E47D5F7484C423BBC8002F423CEED67"/>
  </w:style>
  <w:style w:type="paragraph" w:customStyle="1" w:styleId="089D0913CCD84CB7AE1CBE504EB18CD4">
    <w:name w:val="089D0913CCD84CB7AE1CBE504EB18CD4"/>
  </w:style>
  <w:style w:type="paragraph" w:customStyle="1" w:styleId="4B87AC1AFC4D4EB5957BA69FEEB21AB2">
    <w:name w:val="4B87AC1AFC4D4EB5957BA69FEEB21AB2"/>
  </w:style>
  <w:style w:type="paragraph" w:customStyle="1" w:styleId="44C642B64B214C9693F99DD6FC86EA93">
    <w:name w:val="44C642B64B214C9693F99DD6FC86EA93"/>
  </w:style>
  <w:style w:type="paragraph" w:customStyle="1" w:styleId="2578F241BCAF43F0BD472DAFF25C42F6">
    <w:name w:val="2578F241BCAF43F0BD472DAFF25C42F6"/>
  </w:style>
  <w:style w:type="paragraph" w:customStyle="1" w:styleId="F77BF8598F0249F2A60EA06ABD4C3AAB">
    <w:name w:val="F77BF8598F0249F2A60EA06ABD4C3AAB"/>
  </w:style>
  <w:style w:type="paragraph" w:customStyle="1" w:styleId="7669A66E01074C758910FAF0F3A3DE26">
    <w:name w:val="7669A66E01074C758910FAF0F3A3DE26"/>
  </w:style>
  <w:style w:type="paragraph" w:customStyle="1" w:styleId="12EB763B438D4A05844F7D2CF7DA215C">
    <w:name w:val="12EB763B438D4A05844F7D2CF7DA215C"/>
  </w:style>
  <w:style w:type="paragraph" w:customStyle="1" w:styleId="02C0DC5283B142A0B30A5C1E2997AE17">
    <w:name w:val="02C0DC5283B142A0B30A5C1E2997AE17"/>
  </w:style>
  <w:style w:type="paragraph" w:customStyle="1" w:styleId="2B6D8292DC2A4898BBDBA020A9F70EF7">
    <w:name w:val="2B6D8292DC2A4898BBDBA020A9F70EF7"/>
  </w:style>
  <w:style w:type="paragraph" w:customStyle="1" w:styleId="E01B0BAE07694C4C998B49FD1047100B">
    <w:name w:val="E01B0BAE07694C4C998B49FD1047100B"/>
  </w:style>
  <w:style w:type="paragraph" w:customStyle="1" w:styleId="05032089C38945729838D2EC6EE7D38A">
    <w:name w:val="05032089C38945729838D2EC6EE7D38A"/>
  </w:style>
  <w:style w:type="paragraph" w:customStyle="1" w:styleId="8EFE22AC66F44B75BC72C43FB15DEB7C">
    <w:name w:val="8EFE22AC66F44B75BC72C43FB15DEB7C"/>
  </w:style>
  <w:style w:type="paragraph" w:customStyle="1" w:styleId="F65786EAC4B74A6B8A34381BBA4EE8C3">
    <w:name w:val="F65786EAC4B74A6B8A34381BBA4EE8C3"/>
  </w:style>
  <w:style w:type="paragraph" w:customStyle="1" w:styleId="E390A9354F4A4310B245E2FCEDE92FC5">
    <w:name w:val="E390A9354F4A4310B245E2FCEDE92FC5"/>
  </w:style>
  <w:style w:type="paragraph" w:customStyle="1" w:styleId="59BF4D007F244B7D98D3FB1C3BB6D8E0">
    <w:name w:val="59BF4D007F244B7D98D3FB1C3BB6D8E0"/>
  </w:style>
  <w:style w:type="paragraph" w:customStyle="1" w:styleId="4CD09793D1DC45E68BE9ABC24E5E9D35">
    <w:name w:val="4CD09793D1DC45E68BE9ABC24E5E9D35"/>
  </w:style>
  <w:style w:type="paragraph" w:customStyle="1" w:styleId="CDDEE699B8C14C08B3A7534326399966">
    <w:name w:val="CDDEE699B8C14C08B3A7534326399966"/>
  </w:style>
  <w:style w:type="paragraph" w:customStyle="1" w:styleId="C301C718B4FC41DD8462EDEC835413A0">
    <w:name w:val="C301C718B4FC41DD8462EDEC835413A0"/>
  </w:style>
  <w:style w:type="paragraph" w:customStyle="1" w:styleId="3A12A25092E643C7BC0031CCEF1AC350">
    <w:name w:val="3A12A25092E643C7BC0031CCEF1AC350"/>
  </w:style>
  <w:style w:type="paragraph" w:customStyle="1" w:styleId="42BFD2085B6A4127ADA0E743C58A997D">
    <w:name w:val="42BFD2085B6A4127ADA0E743C58A997D"/>
  </w:style>
  <w:style w:type="paragraph" w:customStyle="1" w:styleId="9656BAD111FE4321905D6A4452B1CF2E">
    <w:name w:val="9656BAD111FE4321905D6A4452B1CF2E"/>
  </w:style>
  <w:style w:type="paragraph" w:customStyle="1" w:styleId="0EE837136FEC409CAD912B507A1D3A01">
    <w:name w:val="0EE837136FEC409CAD912B507A1D3A01"/>
  </w:style>
  <w:style w:type="paragraph" w:customStyle="1" w:styleId="C56785184FE3473EB2CB88006C355CA5">
    <w:name w:val="C56785184FE3473EB2CB88006C355CA5"/>
  </w:style>
  <w:style w:type="paragraph" w:customStyle="1" w:styleId="B9B0C909AC7345D98A381BF4CA4E5F87">
    <w:name w:val="B9B0C909AC7345D98A381BF4CA4E5F87"/>
  </w:style>
  <w:style w:type="paragraph" w:customStyle="1" w:styleId="BABF8DE4755846A396417A09BB38C457">
    <w:name w:val="BABF8DE4755846A396417A09BB38C457"/>
  </w:style>
  <w:style w:type="paragraph" w:customStyle="1" w:styleId="69203E66247F4F20AA829236FDEB31EF">
    <w:name w:val="69203E66247F4F20AA829236FDEB31EF"/>
  </w:style>
  <w:style w:type="paragraph" w:customStyle="1" w:styleId="B5982BEB389F439EB95B14BE34EA0E7C">
    <w:name w:val="B5982BEB389F439EB95B14BE34EA0E7C"/>
  </w:style>
  <w:style w:type="paragraph" w:customStyle="1" w:styleId="B649D84093E54B38A8E1F35F3A38B990">
    <w:name w:val="B649D84093E54B38A8E1F35F3A38B990"/>
  </w:style>
  <w:style w:type="paragraph" w:customStyle="1" w:styleId="E3223CA201DE46C88E1D8DF88AC9539A">
    <w:name w:val="E3223CA201DE46C88E1D8DF88AC9539A"/>
  </w:style>
  <w:style w:type="paragraph" w:customStyle="1" w:styleId="8935BE8D9CBA4B1AA26E612BFAF44476">
    <w:name w:val="8935BE8D9CBA4B1AA26E612BFAF44476"/>
  </w:style>
  <w:style w:type="paragraph" w:customStyle="1" w:styleId="E125CE35AE51449283616C8B49B86712">
    <w:name w:val="E125CE35AE51449283616C8B49B86712"/>
  </w:style>
  <w:style w:type="paragraph" w:customStyle="1" w:styleId="EAB1AFACCFDC437E9449D3BF2168B8DA">
    <w:name w:val="EAB1AFACCFDC437E9449D3BF2168B8DA"/>
  </w:style>
  <w:style w:type="paragraph" w:customStyle="1" w:styleId="BC4ED5FED3CF4DDA9B530F797CD82487">
    <w:name w:val="BC4ED5FED3CF4DDA9B530F797CD82487"/>
  </w:style>
  <w:style w:type="paragraph" w:customStyle="1" w:styleId="4D6862E5E8324626A155C1E0B5268231">
    <w:name w:val="4D6862E5E8324626A155C1E0B5268231"/>
  </w:style>
  <w:style w:type="paragraph" w:customStyle="1" w:styleId="18037076B18D4D10BB4991174BE60922">
    <w:name w:val="18037076B18D4D10BB4991174BE60922"/>
  </w:style>
  <w:style w:type="paragraph" w:customStyle="1" w:styleId="262303B949994D3EB1AEDA1631A7C7C1">
    <w:name w:val="262303B949994D3EB1AEDA1631A7C7C1"/>
  </w:style>
  <w:style w:type="paragraph" w:customStyle="1" w:styleId="919C1C0745A0459AB8E23897385367AF">
    <w:name w:val="919C1C0745A0459AB8E23897385367AF"/>
  </w:style>
  <w:style w:type="paragraph" w:customStyle="1" w:styleId="1957EF60E5554D61BC271C5E90A93D6A">
    <w:name w:val="1957EF60E5554D61BC271C5E90A93D6A"/>
  </w:style>
  <w:style w:type="paragraph" w:customStyle="1" w:styleId="D00194C8F9314EA199626CC432A47169">
    <w:name w:val="D00194C8F9314EA199626CC432A47169"/>
  </w:style>
  <w:style w:type="paragraph" w:customStyle="1" w:styleId="B56CA9DE425040BEA2510C17801C4705">
    <w:name w:val="B56CA9DE425040BEA2510C17801C4705"/>
  </w:style>
  <w:style w:type="paragraph" w:customStyle="1" w:styleId="A19D04AEECAF474E83D63CD2173C8219">
    <w:name w:val="A19D04AEECAF474E83D63CD2173C8219"/>
  </w:style>
  <w:style w:type="paragraph" w:customStyle="1" w:styleId="58525B1E074B40ACA7E9C06356269C3A">
    <w:name w:val="58525B1E074B40ACA7E9C06356269C3A"/>
  </w:style>
  <w:style w:type="paragraph" w:customStyle="1" w:styleId="778D76B3E1584718A2FC930F23EA2A3B">
    <w:name w:val="778D76B3E1584718A2FC930F23EA2A3B"/>
  </w:style>
  <w:style w:type="paragraph" w:customStyle="1" w:styleId="936E92E704974D49A9918CC7FD555E9B">
    <w:name w:val="936E92E704974D49A9918CC7FD555E9B"/>
  </w:style>
  <w:style w:type="paragraph" w:customStyle="1" w:styleId="1A8733C9B91744E8AE5F21F455D93CCC">
    <w:name w:val="1A8733C9B91744E8AE5F21F455D93CCC"/>
  </w:style>
  <w:style w:type="paragraph" w:customStyle="1" w:styleId="0AA9BED8EC184655A6054B71716C7BBB">
    <w:name w:val="0AA9BED8EC184655A6054B71716C7BBB"/>
  </w:style>
  <w:style w:type="paragraph" w:customStyle="1" w:styleId="C951A8F506424BFE8DBC4DDBB965DD0F">
    <w:name w:val="C951A8F506424BFE8DBC4DDBB965DD0F"/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customStyle="1" w:styleId="14D0B714EC684B3E9B8267EC6B8A5B42">
    <w:name w:val="14D0B714EC684B3E9B8267EC6B8A5B4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7DCE20C-610A-4626-841D-1F10857B44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2D686CB8-6245-413C-A355-156513A377F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411A11-DDA3-4BC4-B0BC-14026E6D5D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{78229451-0D26-4AD9-AEAA-29A527874B5B}tf03982351_win32.dotx</Template>
  <TotalTime>0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2025-01-14T15:52:00Z</dcterms:created>
  <dcterms:modified xsi:type="dcterms:W3CDTF">2025-01-14T16:30:00Z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